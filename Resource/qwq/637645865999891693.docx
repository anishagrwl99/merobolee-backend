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tblpY="1"/>
        <w:tblOverlap w:val="never"/>
        <w:tblW w:w="3852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6954"/>
      </w:tblGrid>
      <w:tr w:rsidR="00470CE7" w:rsidRPr="00470CE7" w:rsidTr="00A81DDE">
        <w:trPr>
          <w:trHeight w:hRule="exact" w:val="1798"/>
        </w:trPr>
        <w:tc>
          <w:tcPr>
            <w:tcW w:w="6955" w:type="dxa"/>
            <w:tcMar>
              <w:top w:w="0" w:type="dxa"/>
              <w:bottom w:w="0" w:type="dxa"/>
            </w:tcMar>
          </w:tcPr>
          <w:p w:rsidR="00692703" w:rsidRPr="00470CE7" w:rsidRDefault="00B065DA" w:rsidP="00A81DDE">
            <w:pPr>
              <w:pStyle w:val="Title"/>
              <w:spacing w:line="276" w:lineRule="auto"/>
              <w:jc w:val="left"/>
              <w:rPr>
                <w:rFonts w:ascii="Times New Roman" w:hAnsi="Times New Roman" w:cs="Times New Roman"/>
                <w:color w:val="auto"/>
              </w:rPr>
            </w:pPr>
            <w:r w:rsidRPr="00470CE7">
              <w:rPr>
                <w:rFonts w:ascii="Times New Roman" w:hAnsi="Times New Roman" w:cs="Times New Roman"/>
                <w:color w:val="auto"/>
              </w:rPr>
              <w:t>ANu Shrestha</w:t>
            </w:r>
            <w:r w:rsidR="00A81DDE">
              <w:rPr>
                <w:rFonts w:ascii="Times New Roman" w:hAnsi="Times New Roman" w:cs="Times New Roman"/>
                <w:color w:val="auto"/>
              </w:rPr>
              <w:t xml:space="preserve">         </w:t>
            </w:r>
          </w:p>
          <w:p w:rsidR="00B065DA" w:rsidRPr="00157977" w:rsidRDefault="00B065DA" w:rsidP="00A81DDE">
            <w:pPr>
              <w:pStyle w:val="ContactInfo"/>
              <w:spacing w:line="276" w:lineRule="auto"/>
              <w:contextualSpacing w:val="0"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Address: </w:t>
            </w:r>
            <w:proofErr w:type="spellStart"/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Madhyapur</w:t>
            </w:r>
            <w:proofErr w:type="spellEnd"/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Thimi-3, </w:t>
            </w:r>
            <w:proofErr w:type="spellStart"/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Bhaktapur</w:t>
            </w:r>
            <w:proofErr w:type="spellEnd"/>
            <w:r w:rsidR="00692703"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B065DA" w:rsidRPr="00157977" w:rsidRDefault="00A07FEC" w:rsidP="00A81DDE">
            <w:pPr>
              <w:pStyle w:val="ContactInfo"/>
              <w:spacing w:line="276" w:lineRule="auto"/>
              <w:contextualSpacing w:val="0"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Mobile No: 9860307434</w:t>
            </w:r>
          </w:p>
          <w:p w:rsidR="00692703" w:rsidRPr="00470CE7" w:rsidRDefault="00B065DA" w:rsidP="00A81DDE">
            <w:pPr>
              <w:pStyle w:val="ContactInfoEmphasis"/>
              <w:spacing w:line="276" w:lineRule="auto"/>
              <w:contextualSpacing w:val="0"/>
              <w:jc w:val="left"/>
              <w:rPr>
                <w:rFonts w:ascii="Times New Roman" w:hAnsi="Times New Roman" w:cs="Times New Roman"/>
                <w:color w:val="auto"/>
              </w:rPr>
            </w:pPr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Email: anustha328@gmail.com</w:t>
            </w:r>
            <w:r w:rsidRPr="00470CE7"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</w:tc>
      </w:tr>
      <w:tr w:rsidR="00470CE7" w:rsidRPr="00470CE7" w:rsidTr="00A81DDE">
        <w:trPr>
          <w:trHeight w:val="20"/>
        </w:trPr>
        <w:tc>
          <w:tcPr>
            <w:tcW w:w="6955" w:type="dxa"/>
            <w:tcMar>
              <w:top w:w="432" w:type="dxa"/>
            </w:tcMar>
          </w:tcPr>
          <w:p w:rsidR="00B065DA" w:rsidRPr="00470CE7" w:rsidRDefault="00A81DDE" w:rsidP="00A81DDE">
            <w:pPr>
              <w:contextualSpacing w:val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</w:tc>
      </w:tr>
    </w:tbl>
    <w:p w:rsidR="00A81DDE" w:rsidRDefault="00A81DDE" w:rsidP="0097790C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AE41C5D" wp14:editId="4C2112B2">
            <wp:extent cx="1075924" cy="1247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90326_154426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359" cy="128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9AA" w:rsidRPr="00470CE7" w:rsidRDefault="00A81DDE" w:rsidP="00A81DDE">
      <w:pPr>
        <w:pStyle w:val="Heading1"/>
        <w:ind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br w:type="textWrapping" w:clear="all"/>
      </w:r>
    </w:p>
    <w:sdt>
      <w:sdtPr>
        <w:rPr>
          <w:rFonts w:ascii="Times New Roman" w:hAnsi="Times New Roman" w:cs="Times New Roman"/>
          <w:color w:val="auto"/>
        </w:rPr>
        <w:alias w:val="Education:"/>
        <w:tag w:val="Education:"/>
        <w:id w:val="-1908763273"/>
        <w:placeholder>
          <w:docPart w:val="A4C79F71905E44CC942EBD938F76817B"/>
        </w:placeholder>
        <w:temporary/>
        <w:showingPlcHdr/>
        <w15:appearance w15:val="hidden"/>
      </w:sdtPr>
      <w:sdtEndPr/>
      <w:sdtContent>
        <w:p w:rsidR="00DA59AA" w:rsidRPr="00470CE7" w:rsidRDefault="00DA59AA" w:rsidP="00A81DDE">
          <w:pPr>
            <w:pStyle w:val="Heading1"/>
            <w:ind w:firstLine="720"/>
            <w:rPr>
              <w:rFonts w:ascii="Times New Roman" w:hAnsi="Times New Roman" w:cs="Times New Roman"/>
              <w:color w:val="auto"/>
            </w:rPr>
          </w:pPr>
          <w:r w:rsidRPr="00157977">
            <w:rPr>
              <w:rFonts w:ascii="Times New Roman" w:hAnsi="Times New Roman" w:cs="Times New Roman"/>
              <w:color w:val="auto"/>
              <w:sz w:val="32"/>
            </w:rPr>
            <w:t>Education</w:t>
          </w:r>
        </w:p>
      </w:sdtContent>
    </w:sdt>
    <w:tbl>
      <w:tblPr>
        <w:tblStyle w:val="TableGrid"/>
        <w:tblW w:w="5447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809"/>
      </w:tblGrid>
      <w:tr w:rsidR="00470CE7" w:rsidRPr="00470CE7" w:rsidTr="00B065DA">
        <w:trPr>
          <w:trHeight w:val="388"/>
        </w:trPr>
        <w:tc>
          <w:tcPr>
            <w:tcW w:w="10172" w:type="dxa"/>
          </w:tcPr>
          <w:p w:rsidR="00B065DA" w:rsidRPr="00157977" w:rsidRDefault="00D43E12" w:rsidP="00157977">
            <w:pPr>
              <w:spacing w:line="276" w:lineRule="auto"/>
              <w:contextualSpacing w:val="0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Jan </w:t>
            </w:r>
            <w:r w:rsidR="00841996" w:rsidRPr="00157977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2016-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 Dec </w:t>
            </w:r>
            <w:r w:rsidR="00B27262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201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8</w:t>
            </w:r>
          </w:p>
          <w:p w:rsidR="00B065DA" w:rsidRPr="00157977" w:rsidRDefault="00B065DA" w:rsidP="00157977">
            <w:pPr>
              <w:spacing w:line="276" w:lineRule="auto"/>
              <w:contextualSpacing w:val="0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157977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Bachelor of Science(Hons.) in Information Technology </w:t>
            </w:r>
          </w:p>
          <w:p w:rsidR="00B065DA" w:rsidRPr="00157977" w:rsidRDefault="00B065DA" w:rsidP="00157977">
            <w:pPr>
              <w:spacing w:line="276" w:lineRule="auto"/>
              <w:contextualSpacing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Lord Buddha Education Foundation Campus affiliated by Asia Pacific University (APU), </w:t>
            </w:r>
            <w:proofErr w:type="spellStart"/>
            <w:r w:rsidR="00841996"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Maitidevi</w:t>
            </w:r>
            <w:proofErr w:type="spellEnd"/>
            <w:r w:rsidR="00841996"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Kathmandu</w:t>
            </w:r>
          </w:p>
        </w:tc>
      </w:tr>
      <w:tr w:rsidR="00470CE7" w:rsidRPr="00470CE7" w:rsidTr="00B065DA">
        <w:trPr>
          <w:trHeight w:val="388"/>
        </w:trPr>
        <w:tc>
          <w:tcPr>
            <w:tcW w:w="10172" w:type="dxa"/>
            <w:tcMar>
              <w:top w:w="216" w:type="dxa"/>
            </w:tcMar>
          </w:tcPr>
          <w:p w:rsidR="00B065DA" w:rsidRPr="00157977" w:rsidRDefault="00B27262" w:rsidP="00157977">
            <w:pPr>
              <w:spacing w:line="276" w:lineRule="auto"/>
              <w:contextualSpacing w:val="0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2013-2015</w:t>
            </w:r>
          </w:p>
          <w:p w:rsidR="00B065DA" w:rsidRPr="00157977" w:rsidRDefault="00A07FEC" w:rsidP="00157977">
            <w:pPr>
              <w:spacing w:line="276" w:lineRule="auto"/>
              <w:contextualSpacing w:val="0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Intermediate</w:t>
            </w:r>
          </w:p>
          <w:p w:rsidR="00B065DA" w:rsidRPr="00157977" w:rsidRDefault="00B065DA" w:rsidP="00157977">
            <w:pPr>
              <w:spacing w:line="276" w:lineRule="auto"/>
              <w:contextualSpacing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Khwopa</w:t>
            </w:r>
            <w:proofErr w:type="spellEnd"/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Higher Secondary School</w:t>
            </w:r>
            <w:r w:rsidR="00841996"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affiliated by National Examination Board (NEB), </w:t>
            </w:r>
            <w:proofErr w:type="spellStart"/>
            <w:r w:rsidR="00841996"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Dekocha</w:t>
            </w:r>
            <w:proofErr w:type="spellEnd"/>
            <w:r w:rsidR="00841996"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="00841996"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Bhaktapur</w:t>
            </w:r>
            <w:proofErr w:type="spellEnd"/>
          </w:p>
          <w:p w:rsidR="00841996" w:rsidRPr="00470CE7" w:rsidRDefault="00841996" w:rsidP="00157977">
            <w:pPr>
              <w:spacing w:line="276" w:lineRule="auto"/>
              <w:contextualSpacing w:val="0"/>
              <w:rPr>
                <w:rFonts w:ascii="Times New Roman" w:hAnsi="Times New Roman" w:cs="Times New Roman"/>
                <w:color w:val="auto"/>
              </w:rPr>
            </w:pPr>
          </w:p>
          <w:p w:rsidR="00841996" w:rsidRPr="00157977" w:rsidRDefault="00841996" w:rsidP="00157977">
            <w:pPr>
              <w:spacing w:line="276" w:lineRule="auto"/>
              <w:contextualSpacing w:val="0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157977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2012</w:t>
            </w:r>
          </w:p>
          <w:p w:rsidR="00841996" w:rsidRPr="00470CE7" w:rsidRDefault="0060137C" w:rsidP="00157977">
            <w:pPr>
              <w:spacing w:line="276" w:lineRule="auto"/>
              <w:contextualSpacing w:val="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SLC</w:t>
            </w:r>
          </w:p>
          <w:p w:rsidR="00841996" w:rsidRPr="00157977" w:rsidRDefault="00841996" w:rsidP="00157977">
            <w:pPr>
              <w:spacing w:line="276" w:lineRule="auto"/>
              <w:contextualSpacing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Nawaratna</w:t>
            </w:r>
            <w:proofErr w:type="spellEnd"/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English Secondary School, </w:t>
            </w:r>
            <w:proofErr w:type="spellStart"/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Madhyapur</w:t>
            </w:r>
            <w:proofErr w:type="spellEnd"/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Thimi</w:t>
            </w:r>
            <w:proofErr w:type="spellEnd"/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Bhaktapur</w:t>
            </w:r>
            <w:proofErr w:type="spellEnd"/>
          </w:p>
          <w:p w:rsidR="00841996" w:rsidRPr="00470CE7" w:rsidRDefault="00841996" w:rsidP="00157977">
            <w:pPr>
              <w:spacing w:line="276" w:lineRule="auto"/>
              <w:contextualSpacing w:val="0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:rsidR="00841996" w:rsidRPr="00470CE7" w:rsidRDefault="004F6C53" w:rsidP="00841996">
      <w:pPr>
        <w:pStyle w:val="Heading1"/>
        <w:rPr>
          <w:rFonts w:ascii="Times New Roman" w:hAnsi="Times New Roman" w:cs="Times New Roman"/>
          <w:color w:val="auto"/>
        </w:rPr>
      </w:pPr>
      <w:sdt>
        <w:sdtPr>
          <w:rPr>
            <w:rFonts w:ascii="Times New Roman" w:hAnsi="Times New Roman" w:cs="Times New Roman"/>
            <w:color w:val="auto"/>
          </w:rPr>
          <w:alias w:val="Experience:"/>
          <w:tag w:val="Experience:"/>
          <w:id w:val="-1983300934"/>
          <w:placeholder>
            <w:docPart w:val="D0E5CAC5C425485AB0CD789A074EF043"/>
          </w:placeholder>
          <w:temporary/>
          <w:showingPlcHdr/>
          <w15:appearance w15:val="hidden"/>
        </w:sdtPr>
        <w:sdtEndPr/>
        <w:sdtContent>
          <w:r w:rsidR="00841996" w:rsidRPr="00157977">
            <w:rPr>
              <w:rFonts w:ascii="Times New Roman" w:hAnsi="Times New Roman" w:cs="Times New Roman"/>
              <w:color w:val="auto"/>
              <w:sz w:val="32"/>
            </w:rPr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8959"/>
      </w:tblGrid>
      <w:tr w:rsidR="00470CE7" w:rsidRPr="00470CE7" w:rsidTr="00B26D4D">
        <w:tc>
          <w:tcPr>
            <w:tcW w:w="9355" w:type="dxa"/>
          </w:tcPr>
          <w:p w:rsidR="00841996" w:rsidRPr="00157977" w:rsidRDefault="007B575F" w:rsidP="00157977">
            <w:pPr>
              <w:pStyle w:val="Heading3"/>
              <w:spacing w:line="276" w:lineRule="auto"/>
              <w:contextualSpacing w:val="0"/>
              <w:outlineLvl w:val="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57977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January 2018 to </w:t>
            </w:r>
            <w:r w:rsidR="00841996" w:rsidRPr="00157977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April 2018</w:t>
            </w:r>
          </w:p>
          <w:p w:rsidR="00841996" w:rsidRPr="00157977" w:rsidRDefault="00841996" w:rsidP="00157977">
            <w:pPr>
              <w:pStyle w:val="Heading2"/>
              <w:spacing w:line="276" w:lineRule="auto"/>
              <w:contextualSpacing w:val="0"/>
              <w:outlineLvl w:val="1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57977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Intern as .net developer, </w:t>
            </w:r>
            <w:r w:rsidRPr="00157977">
              <w:rPr>
                <w:rStyle w:val="SubtleReference"/>
                <w:rFonts w:ascii="Times New Roman" w:hAnsi="Times New Roman" w:cs="Times New Roman"/>
                <w:color w:val="auto"/>
                <w:sz w:val="28"/>
                <w:szCs w:val="28"/>
              </w:rPr>
              <w:t>Erasoft Solutions Pvt.Ltd</w:t>
            </w:r>
            <w:r w:rsidR="00157977">
              <w:rPr>
                <w:rStyle w:val="SubtleReference"/>
                <w:rFonts w:ascii="Times New Roman" w:hAnsi="Times New Roman" w:cs="Times New Roman"/>
                <w:color w:val="auto"/>
                <w:sz w:val="28"/>
                <w:szCs w:val="28"/>
              </w:rPr>
              <w:t>.</w:t>
            </w:r>
          </w:p>
          <w:p w:rsidR="00841996" w:rsidRPr="00157977" w:rsidRDefault="007B575F" w:rsidP="00157977">
            <w:pPr>
              <w:spacing w:line="276" w:lineRule="auto"/>
              <w:contextualSpacing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Develop backend for Library Management System using ASP.Net (MVC pattern) and design tables and stored procedure in MSSQL </w:t>
            </w:r>
          </w:p>
        </w:tc>
      </w:tr>
      <w:tr w:rsidR="00470CE7" w:rsidRPr="00470CE7" w:rsidTr="00B26D4D">
        <w:tc>
          <w:tcPr>
            <w:tcW w:w="9355" w:type="dxa"/>
            <w:tcMar>
              <w:top w:w="216" w:type="dxa"/>
            </w:tcMar>
          </w:tcPr>
          <w:p w:rsidR="00841996" w:rsidRPr="00157977" w:rsidRDefault="007B575F" w:rsidP="00157977">
            <w:pPr>
              <w:pStyle w:val="Heading3"/>
              <w:spacing w:line="276" w:lineRule="auto"/>
              <w:contextualSpacing w:val="0"/>
              <w:outlineLvl w:val="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57977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August 2019 to </w:t>
            </w:r>
            <w:r w:rsidR="00270317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Present</w:t>
            </w:r>
          </w:p>
          <w:p w:rsidR="00841996" w:rsidRPr="00157977" w:rsidRDefault="007B575F" w:rsidP="00157977">
            <w:pPr>
              <w:pStyle w:val="Heading2"/>
              <w:spacing w:line="276" w:lineRule="auto"/>
              <w:contextualSpacing w:val="0"/>
              <w:outlineLvl w:val="1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57977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junior .Net Developer</w:t>
            </w:r>
            <w:r w:rsidR="00841996" w:rsidRPr="00157977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, </w:t>
            </w:r>
            <w:r w:rsidRPr="00157977">
              <w:rPr>
                <w:rStyle w:val="SubtleReference"/>
                <w:rFonts w:ascii="Times New Roman" w:hAnsi="Times New Roman" w:cs="Times New Roman"/>
                <w:color w:val="auto"/>
                <w:sz w:val="28"/>
                <w:szCs w:val="28"/>
              </w:rPr>
              <w:t>NextNepal pvt.ltd</w:t>
            </w:r>
            <w:r w:rsidR="00157977">
              <w:rPr>
                <w:rStyle w:val="SubtleReference"/>
                <w:rFonts w:ascii="Times New Roman" w:hAnsi="Times New Roman" w:cs="Times New Roman"/>
                <w:color w:val="auto"/>
                <w:sz w:val="28"/>
                <w:szCs w:val="28"/>
              </w:rPr>
              <w:t>.</w:t>
            </w:r>
          </w:p>
          <w:p w:rsidR="00841996" w:rsidRPr="00470CE7" w:rsidRDefault="007B575F" w:rsidP="00157977">
            <w:pPr>
              <w:spacing w:line="276" w:lineRule="auto"/>
              <w:rPr>
                <w:rFonts w:ascii="Times New Roman" w:hAnsi="Times New Roman" w:cs="Times New Roman"/>
                <w:color w:val="auto"/>
              </w:rPr>
            </w:pPr>
            <w:r w:rsidRPr="00470CE7">
              <w:rPr>
                <w:rFonts w:ascii="Times New Roman" w:hAnsi="Times New Roman" w:cs="Times New Roman"/>
                <w:color w:val="auto"/>
              </w:rPr>
              <w:t xml:space="preserve">Develop Rest API for Food Ordering System using ASP.Net (Repository Pattern) and design </w:t>
            </w:r>
            <w:r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database for Food Ordering System </w:t>
            </w:r>
            <w:r w:rsidR="00C10A43" w:rsidRPr="001579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by using MySQL</w:t>
            </w:r>
          </w:p>
        </w:tc>
      </w:tr>
    </w:tbl>
    <w:p w:rsidR="00486277" w:rsidRPr="00157977" w:rsidRDefault="00C10A43" w:rsidP="00486277">
      <w:pPr>
        <w:pStyle w:val="Heading1"/>
        <w:rPr>
          <w:rFonts w:ascii="Times New Roman" w:hAnsi="Times New Roman" w:cs="Times New Roman"/>
          <w:color w:val="auto"/>
          <w:sz w:val="32"/>
        </w:rPr>
      </w:pPr>
      <w:r w:rsidRPr="00157977">
        <w:rPr>
          <w:rFonts w:ascii="Times New Roman" w:hAnsi="Times New Roman" w:cs="Times New Roman"/>
          <w:color w:val="auto"/>
          <w:sz w:val="32"/>
        </w:rPr>
        <w:t>Skills</w:t>
      </w:r>
    </w:p>
    <w:p w:rsidR="00C10A43" w:rsidRPr="00157977" w:rsidRDefault="00C10A43" w:rsidP="00157977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57977">
        <w:rPr>
          <w:rFonts w:ascii="Times New Roman" w:hAnsi="Times New Roman" w:cs="Times New Roman"/>
          <w:color w:val="auto"/>
          <w:sz w:val="24"/>
          <w:szCs w:val="24"/>
        </w:rPr>
        <w:t>Knowledge of ASP.Net MVC Framework</w:t>
      </w:r>
    </w:p>
    <w:p w:rsidR="00C10A43" w:rsidRPr="00157977" w:rsidRDefault="00C10A43" w:rsidP="00157977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57977">
        <w:rPr>
          <w:rFonts w:ascii="Times New Roman" w:hAnsi="Times New Roman" w:cs="Times New Roman"/>
          <w:color w:val="auto"/>
          <w:sz w:val="24"/>
          <w:szCs w:val="24"/>
        </w:rPr>
        <w:t xml:space="preserve">Knowledge of stored procedure and querying in SQL Database </w:t>
      </w:r>
    </w:p>
    <w:p w:rsidR="00C10A43" w:rsidRPr="00157977" w:rsidRDefault="00C10A43" w:rsidP="00157977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57977">
        <w:rPr>
          <w:rFonts w:ascii="Times New Roman" w:hAnsi="Times New Roman" w:cs="Times New Roman"/>
          <w:color w:val="auto"/>
          <w:sz w:val="24"/>
          <w:szCs w:val="24"/>
        </w:rPr>
        <w:t>Familiar with Rest API</w:t>
      </w:r>
    </w:p>
    <w:p w:rsidR="00C10A43" w:rsidRPr="00157977" w:rsidRDefault="00C10A43" w:rsidP="00157977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57977">
        <w:rPr>
          <w:rFonts w:ascii="Times New Roman" w:hAnsi="Times New Roman" w:cs="Times New Roman"/>
          <w:color w:val="auto"/>
          <w:sz w:val="24"/>
          <w:szCs w:val="24"/>
        </w:rPr>
        <w:t>Familiar with design pattern like MVC and Repository Pattern</w:t>
      </w:r>
    </w:p>
    <w:p w:rsidR="00C10A43" w:rsidRPr="00157977" w:rsidRDefault="00C10A43" w:rsidP="00157977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57977">
        <w:rPr>
          <w:rFonts w:ascii="Times New Roman" w:hAnsi="Times New Roman" w:cs="Times New Roman"/>
          <w:color w:val="auto"/>
          <w:sz w:val="24"/>
          <w:szCs w:val="24"/>
        </w:rPr>
        <w:t>Familiar with SQL Database using MySQL and MSSQL</w:t>
      </w:r>
    </w:p>
    <w:p w:rsidR="00470CE7" w:rsidRDefault="00470CE7" w:rsidP="00157977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57977">
        <w:rPr>
          <w:rFonts w:ascii="Times New Roman" w:hAnsi="Times New Roman" w:cs="Times New Roman"/>
          <w:color w:val="auto"/>
          <w:sz w:val="24"/>
          <w:szCs w:val="24"/>
        </w:rPr>
        <w:lastRenderedPageBreak/>
        <w:t>Familiar with Agile Methodology (SCRUM)</w:t>
      </w:r>
    </w:p>
    <w:p w:rsidR="00325D1F" w:rsidRDefault="00325D1F" w:rsidP="00157977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Knowledge of SDLC</w:t>
      </w:r>
    </w:p>
    <w:p w:rsidR="009C761A" w:rsidRPr="00157977" w:rsidRDefault="009C761A" w:rsidP="00157977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Knowledge of basic testing life cycle</w:t>
      </w:r>
      <w:bookmarkStart w:id="0" w:name="_GoBack"/>
      <w:bookmarkEnd w:id="0"/>
    </w:p>
    <w:p w:rsidR="00AD782D" w:rsidRPr="00157977" w:rsidRDefault="00470CE7" w:rsidP="0062312F">
      <w:pPr>
        <w:pStyle w:val="Heading1"/>
        <w:rPr>
          <w:rFonts w:ascii="Times New Roman" w:hAnsi="Times New Roman" w:cs="Times New Roman"/>
          <w:color w:val="auto"/>
          <w:sz w:val="32"/>
        </w:rPr>
      </w:pPr>
      <w:r w:rsidRPr="00157977">
        <w:rPr>
          <w:rFonts w:ascii="Times New Roman" w:hAnsi="Times New Roman" w:cs="Times New Roman"/>
          <w:color w:val="auto"/>
          <w:sz w:val="32"/>
        </w:rPr>
        <w:t>Personal Information</w:t>
      </w:r>
    </w:p>
    <w:p w:rsidR="00470CE7" w:rsidRPr="00157977" w:rsidRDefault="00470CE7" w:rsidP="00157977">
      <w:p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57977">
        <w:rPr>
          <w:rFonts w:ascii="Times New Roman" w:hAnsi="Times New Roman" w:cs="Times New Roman"/>
          <w:color w:val="auto"/>
          <w:sz w:val="24"/>
          <w:szCs w:val="24"/>
        </w:rPr>
        <w:t>Name: Anu Shrestha</w:t>
      </w:r>
    </w:p>
    <w:p w:rsidR="00470CE7" w:rsidRPr="00157977" w:rsidRDefault="00A67362" w:rsidP="00157977">
      <w:p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Contact No: 9860307434</w:t>
      </w:r>
    </w:p>
    <w:p w:rsidR="00470CE7" w:rsidRPr="00157977" w:rsidRDefault="00946D9D" w:rsidP="00157977">
      <w:p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Email</w:t>
      </w:r>
      <w:r w:rsidR="00470CE7" w:rsidRPr="00157977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hyperlink r:id="rId8" w:history="1">
        <w:r w:rsidR="00470CE7" w:rsidRPr="00157977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anustha328@gmail.com</w:t>
        </w:r>
      </w:hyperlink>
    </w:p>
    <w:p w:rsidR="00470CE7" w:rsidRPr="00157977" w:rsidRDefault="00470CE7" w:rsidP="00157977">
      <w:p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57977">
        <w:rPr>
          <w:rFonts w:ascii="Times New Roman" w:hAnsi="Times New Roman" w:cs="Times New Roman"/>
          <w:color w:val="auto"/>
          <w:sz w:val="24"/>
          <w:szCs w:val="24"/>
        </w:rPr>
        <w:t>Date of Birth: 24</w:t>
      </w:r>
      <w:r w:rsidRPr="00157977">
        <w:rPr>
          <w:rFonts w:ascii="Times New Roman" w:hAnsi="Times New Roman" w:cs="Times New Roman"/>
          <w:color w:val="auto"/>
          <w:sz w:val="24"/>
          <w:szCs w:val="24"/>
          <w:vertAlign w:val="superscript"/>
        </w:rPr>
        <w:t>th</w:t>
      </w:r>
      <w:r w:rsidRPr="00157977">
        <w:rPr>
          <w:rFonts w:ascii="Times New Roman" w:hAnsi="Times New Roman" w:cs="Times New Roman"/>
          <w:color w:val="auto"/>
          <w:sz w:val="24"/>
          <w:szCs w:val="24"/>
        </w:rPr>
        <w:t xml:space="preserve"> June 1997</w:t>
      </w:r>
    </w:p>
    <w:p w:rsidR="00470CE7" w:rsidRPr="00157977" w:rsidRDefault="00470CE7" w:rsidP="00157977">
      <w:p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57977">
        <w:rPr>
          <w:rFonts w:ascii="Times New Roman" w:hAnsi="Times New Roman" w:cs="Times New Roman"/>
          <w:color w:val="auto"/>
          <w:sz w:val="24"/>
          <w:szCs w:val="24"/>
        </w:rPr>
        <w:t>Nationality: Nepalese</w:t>
      </w:r>
    </w:p>
    <w:p w:rsidR="00470CE7" w:rsidRPr="00157977" w:rsidRDefault="00470CE7" w:rsidP="00157977">
      <w:pP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57977">
        <w:rPr>
          <w:rFonts w:ascii="Times New Roman" w:hAnsi="Times New Roman" w:cs="Times New Roman"/>
          <w:color w:val="auto"/>
          <w:sz w:val="24"/>
          <w:szCs w:val="24"/>
        </w:rPr>
        <w:t>Languages Known: Nepali, Newari and English</w:t>
      </w:r>
    </w:p>
    <w:p w:rsidR="00470CE7" w:rsidRPr="00470CE7" w:rsidRDefault="00470CE7" w:rsidP="00470CE7">
      <w:pPr>
        <w:rPr>
          <w:rFonts w:ascii="Times New Roman" w:hAnsi="Times New Roman" w:cs="Times New Roman"/>
          <w:color w:val="auto"/>
        </w:rPr>
      </w:pPr>
    </w:p>
    <w:sectPr w:rsidR="00470CE7" w:rsidRPr="00470CE7" w:rsidSect="00B065DA">
      <w:footerReference w:type="default" r:id="rId9"/>
      <w:headerReference w:type="first" r:id="rId10"/>
      <w:pgSz w:w="11907" w:h="16839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C53" w:rsidRDefault="004F6C53" w:rsidP="0068194B">
      <w:r>
        <w:separator/>
      </w:r>
    </w:p>
    <w:p w:rsidR="004F6C53" w:rsidRDefault="004F6C53"/>
    <w:p w:rsidR="004F6C53" w:rsidRDefault="004F6C53"/>
  </w:endnote>
  <w:endnote w:type="continuationSeparator" w:id="0">
    <w:p w:rsidR="004F6C53" w:rsidRDefault="004F6C53" w:rsidP="0068194B">
      <w:r>
        <w:continuationSeparator/>
      </w:r>
    </w:p>
    <w:p w:rsidR="004F6C53" w:rsidRDefault="004F6C53"/>
    <w:p w:rsidR="004F6C53" w:rsidRDefault="004F6C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761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C53" w:rsidRDefault="004F6C53" w:rsidP="0068194B">
      <w:r>
        <w:separator/>
      </w:r>
    </w:p>
    <w:p w:rsidR="004F6C53" w:rsidRDefault="004F6C53"/>
    <w:p w:rsidR="004F6C53" w:rsidRDefault="004F6C53"/>
  </w:footnote>
  <w:footnote w:type="continuationSeparator" w:id="0">
    <w:p w:rsidR="004F6C53" w:rsidRDefault="004F6C53" w:rsidP="0068194B">
      <w:r>
        <w:continuationSeparator/>
      </w:r>
    </w:p>
    <w:p w:rsidR="004F6C53" w:rsidRDefault="004F6C53"/>
    <w:p w:rsidR="004F6C53" w:rsidRDefault="004F6C5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1849755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8A7C059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6F0312A"/>
    <w:multiLevelType w:val="hybridMultilevel"/>
    <w:tmpl w:val="B1FC8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1917BEA"/>
    <w:multiLevelType w:val="hybridMultilevel"/>
    <w:tmpl w:val="4B7C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2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DA"/>
    <w:rsid w:val="000001EF"/>
    <w:rsid w:val="00001E5E"/>
    <w:rsid w:val="00007322"/>
    <w:rsid w:val="00007728"/>
    <w:rsid w:val="00024584"/>
    <w:rsid w:val="00024730"/>
    <w:rsid w:val="00055E95"/>
    <w:rsid w:val="0007021F"/>
    <w:rsid w:val="0007387E"/>
    <w:rsid w:val="000B2BA5"/>
    <w:rsid w:val="000F2F8C"/>
    <w:rsid w:val="0010006E"/>
    <w:rsid w:val="001045A8"/>
    <w:rsid w:val="00114A91"/>
    <w:rsid w:val="001427E1"/>
    <w:rsid w:val="00157977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0317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25D1F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0CE7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4F6C53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0137C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B575F"/>
    <w:rsid w:val="007C0566"/>
    <w:rsid w:val="007C606B"/>
    <w:rsid w:val="007E6A61"/>
    <w:rsid w:val="00801140"/>
    <w:rsid w:val="00803404"/>
    <w:rsid w:val="00834955"/>
    <w:rsid w:val="00841996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46D9D"/>
    <w:rsid w:val="009510E7"/>
    <w:rsid w:val="00952C89"/>
    <w:rsid w:val="009571D8"/>
    <w:rsid w:val="009650EA"/>
    <w:rsid w:val="0097790C"/>
    <w:rsid w:val="0098506E"/>
    <w:rsid w:val="009A44CE"/>
    <w:rsid w:val="009C4DFC"/>
    <w:rsid w:val="009C761A"/>
    <w:rsid w:val="009D44F8"/>
    <w:rsid w:val="009E3160"/>
    <w:rsid w:val="009F220C"/>
    <w:rsid w:val="009F3B05"/>
    <w:rsid w:val="009F4931"/>
    <w:rsid w:val="00A07FEC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67362"/>
    <w:rsid w:val="00A755E8"/>
    <w:rsid w:val="00A81DDE"/>
    <w:rsid w:val="00A93A5D"/>
    <w:rsid w:val="00AB32F8"/>
    <w:rsid w:val="00AB610B"/>
    <w:rsid w:val="00AD360E"/>
    <w:rsid w:val="00AD40FB"/>
    <w:rsid w:val="00AD7605"/>
    <w:rsid w:val="00AD782D"/>
    <w:rsid w:val="00AE7650"/>
    <w:rsid w:val="00B065DA"/>
    <w:rsid w:val="00B10EBE"/>
    <w:rsid w:val="00B236F1"/>
    <w:rsid w:val="00B27262"/>
    <w:rsid w:val="00B50F99"/>
    <w:rsid w:val="00B51D1B"/>
    <w:rsid w:val="00B540F4"/>
    <w:rsid w:val="00B60FD0"/>
    <w:rsid w:val="00B622DF"/>
    <w:rsid w:val="00B6332A"/>
    <w:rsid w:val="00B66C46"/>
    <w:rsid w:val="00B81760"/>
    <w:rsid w:val="00B8494C"/>
    <w:rsid w:val="00BA1546"/>
    <w:rsid w:val="00BB4E51"/>
    <w:rsid w:val="00BD431F"/>
    <w:rsid w:val="00BE423E"/>
    <w:rsid w:val="00BF61AC"/>
    <w:rsid w:val="00C10A43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43E12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054B2C1-4E35-4CCF-92C9-0747B9C5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stha328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4C79F71905E44CC942EBD938F768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14366-6BAD-4B48-A5B9-BD4B6700556F}"/>
      </w:docPartPr>
      <w:docPartBody>
        <w:p w:rsidR="00D61702" w:rsidRDefault="00CE17F5">
          <w:pPr>
            <w:pStyle w:val="A4C79F71905E44CC942EBD938F76817B"/>
          </w:pPr>
          <w:r w:rsidRPr="00CF1A49">
            <w:t>Education</w:t>
          </w:r>
        </w:p>
      </w:docPartBody>
    </w:docPart>
    <w:docPart>
      <w:docPartPr>
        <w:name w:val="D0E5CAC5C425485AB0CD789A074EF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D2744-B487-418E-8AD0-3B921B22568E}"/>
      </w:docPartPr>
      <w:docPartBody>
        <w:p w:rsidR="00D61702" w:rsidRDefault="00503F66" w:rsidP="00503F66">
          <w:pPr>
            <w:pStyle w:val="D0E5CAC5C425485AB0CD789A074EF043"/>
          </w:pPr>
          <w:r w:rsidRPr="00CF1A49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F66"/>
    <w:rsid w:val="00503F66"/>
    <w:rsid w:val="006363CF"/>
    <w:rsid w:val="008B67F6"/>
    <w:rsid w:val="00CE17F5"/>
    <w:rsid w:val="00D6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56412066F945E18E9878DD971874C4">
    <w:name w:val="0556412066F945E18E9878DD971874C4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8BEECDC66436400BA3888A4FDD267B9D">
    <w:name w:val="8BEECDC66436400BA3888A4FDD267B9D"/>
  </w:style>
  <w:style w:type="paragraph" w:customStyle="1" w:styleId="5281611605F242ADB4FC1819503E63E4">
    <w:name w:val="5281611605F242ADB4FC1819503E63E4"/>
  </w:style>
  <w:style w:type="paragraph" w:customStyle="1" w:styleId="EF718E8A2A7943139FE569FF4D8B6694">
    <w:name w:val="EF718E8A2A7943139FE569FF4D8B6694"/>
  </w:style>
  <w:style w:type="paragraph" w:customStyle="1" w:styleId="D3A470A1AADD441785F1F617BDC5968F">
    <w:name w:val="D3A470A1AADD441785F1F617BDC5968F"/>
  </w:style>
  <w:style w:type="paragraph" w:customStyle="1" w:styleId="1BCEBAE033F34CF48A7E9B609D0EBA93">
    <w:name w:val="1BCEBAE033F34CF48A7E9B609D0EBA93"/>
  </w:style>
  <w:style w:type="paragraph" w:customStyle="1" w:styleId="4954E39E2F6A41FF810F663444F59138">
    <w:name w:val="4954E39E2F6A41FF810F663444F59138"/>
  </w:style>
  <w:style w:type="paragraph" w:customStyle="1" w:styleId="523D380D42B34CB58DBEFF34D97CE8AC">
    <w:name w:val="523D380D42B34CB58DBEFF34D97CE8AC"/>
  </w:style>
  <w:style w:type="paragraph" w:customStyle="1" w:styleId="B5FF78670E4142579421ED424F0BC7FB">
    <w:name w:val="B5FF78670E4142579421ED424F0BC7FB"/>
  </w:style>
  <w:style w:type="paragraph" w:customStyle="1" w:styleId="311778FDCAA04405B050EBCD0B835CE0">
    <w:name w:val="311778FDCAA04405B050EBCD0B835CE0"/>
  </w:style>
  <w:style w:type="paragraph" w:customStyle="1" w:styleId="BB845CD08D454E92AF301CA91F55251B">
    <w:name w:val="BB845CD08D454E92AF301CA91F55251B"/>
  </w:style>
  <w:style w:type="paragraph" w:customStyle="1" w:styleId="5C9D129EFD124CEF870A1E09C41FE018">
    <w:name w:val="5C9D129EFD124CEF870A1E09C41FE018"/>
  </w:style>
  <w:style w:type="paragraph" w:customStyle="1" w:styleId="E01BD03CBBC040229D83A1F676254665">
    <w:name w:val="E01BD03CBBC040229D83A1F676254665"/>
  </w:style>
  <w:style w:type="paragraph" w:customStyle="1" w:styleId="B055904553D542DF94F3BA10076A0570">
    <w:name w:val="B055904553D542DF94F3BA10076A0570"/>
  </w:style>
  <w:style w:type="paragraph" w:customStyle="1" w:styleId="B30A0EAAA632439584D4A50B79A74941">
    <w:name w:val="B30A0EAAA632439584D4A50B79A74941"/>
  </w:style>
  <w:style w:type="character" w:styleId="SubtleReference">
    <w:name w:val="Subtle Reference"/>
    <w:basedOn w:val="DefaultParagraphFont"/>
    <w:uiPriority w:val="10"/>
    <w:qFormat/>
    <w:rsid w:val="00503F66"/>
    <w:rPr>
      <w:b/>
      <w:caps w:val="0"/>
      <w:smallCaps/>
      <w:color w:val="595959" w:themeColor="text1" w:themeTint="A6"/>
    </w:rPr>
  </w:style>
  <w:style w:type="paragraph" w:customStyle="1" w:styleId="0320C52C146346BB83AE9C2F9C994BC5">
    <w:name w:val="0320C52C146346BB83AE9C2F9C994BC5"/>
  </w:style>
  <w:style w:type="paragraph" w:customStyle="1" w:styleId="3A4407AAD25C49E4A01CA22A60E06985">
    <w:name w:val="3A4407AAD25C49E4A01CA22A60E06985"/>
  </w:style>
  <w:style w:type="paragraph" w:customStyle="1" w:styleId="776B16ED31F2487C9A6C301200B02CC4">
    <w:name w:val="776B16ED31F2487C9A6C301200B02CC4"/>
  </w:style>
  <w:style w:type="paragraph" w:customStyle="1" w:styleId="1B686738AAC642F29E39ADF313A0617B">
    <w:name w:val="1B686738AAC642F29E39ADF313A0617B"/>
  </w:style>
  <w:style w:type="paragraph" w:customStyle="1" w:styleId="8063B3D0A3C44AC8AA2D40424311CA74">
    <w:name w:val="8063B3D0A3C44AC8AA2D40424311CA74"/>
  </w:style>
  <w:style w:type="paragraph" w:customStyle="1" w:styleId="FC699C48F2A74D3BA2670A51251B60A5">
    <w:name w:val="FC699C48F2A74D3BA2670A51251B60A5"/>
  </w:style>
  <w:style w:type="paragraph" w:customStyle="1" w:styleId="759A2000B335489DA6DD2C06F51DC685">
    <w:name w:val="759A2000B335489DA6DD2C06F51DC685"/>
  </w:style>
  <w:style w:type="paragraph" w:customStyle="1" w:styleId="A4C79F71905E44CC942EBD938F76817B">
    <w:name w:val="A4C79F71905E44CC942EBD938F76817B"/>
  </w:style>
  <w:style w:type="paragraph" w:customStyle="1" w:styleId="C878A4813BDD41889302CB115ED9D3CE">
    <w:name w:val="C878A4813BDD41889302CB115ED9D3CE"/>
  </w:style>
  <w:style w:type="paragraph" w:customStyle="1" w:styleId="532E8315F6864D14985F873197435E63">
    <w:name w:val="532E8315F6864D14985F873197435E63"/>
  </w:style>
  <w:style w:type="paragraph" w:customStyle="1" w:styleId="0A571B02F8C84B2B8BCE63A5A543B6B9">
    <w:name w:val="0A571B02F8C84B2B8BCE63A5A543B6B9"/>
  </w:style>
  <w:style w:type="paragraph" w:customStyle="1" w:styleId="296D187F7F0C47BD8F2EB6FE10655490">
    <w:name w:val="296D187F7F0C47BD8F2EB6FE10655490"/>
  </w:style>
  <w:style w:type="paragraph" w:customStyle="1" w:styleId="2C7F06E59B504AA7940F649196FC0A4B">
    <w:name w:val="2C7F06E59B504AA7940F649196FC0A4B"/>
  </w:style>
  <w:style w:type="paragraph" w:customStyle="1" w:styleId="FC795DA1A1EB4BA7A3EC46AB6F46A131">
    <w:name w:val="FC795DA1A1EB4BA7A3EC46AB6F46A131"/>
  </w:style>
  <w:style w:type="paragraph" w:customStyle="1" w:styleId="4E6BB2FF8F714359887EE29F03FC1254">
    <w:name w:val="4E6BB2FF8F714359887EE29F03FC1254"/>
  </w:style>
  <w:style w:type="paragraph" w:customStyle="1" w:styleId="875B5F29C18A49B88E23B634BCDEEE3A">
    <w:name w:val="875B5F29C18A49B88E23B634BCDEEE3A"/>
  </w:style>
  <w:style w:type="paragraph" w:customStyle="1" w:styleId="820951A5420F422CB3A6CDEE5434FD3D">
    <w:name w:val="820951A5420F422CB3A6CDEE5434FD3D"/>
  </w:style>
  <w:style w:type="paragraph" w:customStyle="1" w:styleId="42E8DE4824244B30AE31379E2B942331">
    <w:name w:val="42E8DE4824244B30AE31379E2B942331"/>
  </w:style>
  <w:style w:type="paragraph" w:customStyle="1" w:styleId="A84B7D8608514B32806FEC17B44B9901">
    <w:name w:val="A84B7D8608514B32806FEC17B44B9901"/>
  </w:style>
  <w:style w:type="paragraph" w:customStyle="1" w:styleId="D428E579973246319CD0EDD0841E7BE7">
    <w:name w:val="D428E579973246319CD0EDD0841E7BE7"/>
  </w:style>
  <w:style w:type="paragraph" w:customStyle="1" w:styleId="893BC66C56A0482486F6D55920F6F806">
    <w:name w:val="893BC66C56A0482486F6D55920F6F806"/>
  </w:style>
  <w:style w:type="paragraph" w:customStyle="1" w:styleId="D90D2D9152EA4F858F494DE1DDB280AE">
    <w:name w:val="D90D2D9152EA4F858F494DE1DDB280AE"/>
  </w:style>
  <w:style w:type="paragraph" w:customStyle="1" w:styleId="011E1DE784AC4B028EAB62B58AF32C35">
    <w:name w:val="011E1DE784AC4B028EAB62B58AF32C35"/>
  </w:style>
  <w:style w:type="paragraph" w:customStyle="1" w:styleId="06A5F334AC1F44229547555D986547D9">
    <w:name w:val="06A5F334AC1F44229547555D986547D9"/>
  </w:style>
  <w:style w:type="paragraph" w:customStyle="1" w:styleId="1A3B664F29474917908E868711AE1D58">
    <w:name w:val="1A3B664F29474917908E868711AE1D58"/>
  </w:style>
  <w:style w:type="paragraph" w:customStyle="1" w:styleId="0BA77629365D4A80880647E145A0E50A">
    <w:name w:val="0BA77629365D4A80880647E145A0E50A"/>
  </w:style>
  <w:style w:type="paragraph" w:customStyle="1" w:styleId="D0E5CAC5C425485AB0CD789A074EF043">
    <w:name w:val="D0E5CAC5C425485AB0CD789A074EF043"/>
    <w:rsid w:val="00503F66"/>
  </w:style>
  <w:style w:type="paragraph" w:customStyle="1" w:styleId="5D38C65362C14B9390793B88ABC91141">
    <w:name w:val="5D38C65362C14B9390793B88ABC91141"/>
    <w:rsid w:val="00503F66"/>
  </w:style>
  <w:style w:type="paragraph" w:customStyle="1" w:styleId="F7AAD8B57FFB4389B4AA667AE256D6C4">
    <w:name w:val="F7AAD8B57FFB4389B4AA667AE256D6C4"/>
    <w:rsid w:val="00503F66"/>
  </w:style>
  <w:style w:type="paragraph" w:customStyle="1" w:styleId="841B76E45DEF4B47A9C294E97B771C39">
    <w:name w:val="841B76E45DEF4B47A9C294E97B771C39"/>
    <w:rsid w:val="00503F66"/>
  </w:style>
  <w:style w:type="paragraph" w:customStyle="1" w:styleId="C9C579D34FB84BE09DCA0DD15CE12039">
    <w:name w:val="C9C579D34FB84BE09DCA0DD15CE12039"/>
    <w:rsid w:val="00503F66"/>
  </w:style>
  <w:style w:type="paragraph" w:customStyle="1" w:styleId="27A498165A274C3C9A6BDB9C3163AE23">
    <w:name w:val="27A498165A274C3C9A6BDB9C3163AE23"/>
    <w:rsid w:val="00503F66"/>
  </w:style>
  <w:style w:type="paragraph" w:customStyle="1" w:styleId="D6028AA4039C4294B5870726B6A991E2">
    <w:name w:val="D6028AA4039C4294B5870726B6A991E2"/>
    <w:rsid w:val="00503F66"/>
  </w:style>
  <w:style w:type="paragraph" w:customStyle="1" w:styleId="4811F4B29B0B4D238CB6C4CED25A4D89">
    <w:name w:val="4811F4B29B0B4D238CB6C4CED25A4D89"/>
    <w:rsid w:val="00503F66"/>
  </w:style>
  <w:style w:type="paragraph" w:customStyle="1" w:styleId="33481D3906234EE8A827D9114E5265D3">
    <w:name w:val="33481D3906234EE8A827D9114E5265D3"/>
    <w:rsid w:val="00503F66"/>
  </w:style>
  <w:style w:type="paragraph" w:customStyle="1" w:styleId="53DBBF1B788F454198CBF8798A721683">
    <w:name w:val="53DBBF1B788F454198CBF8798A721683"/>
    <w:rsid w:val="00503F66"/>
  </w:style>
  <w:style w:type="paragraph" w:customStyle="1" w:styleId="CF51DD71B7534A929BA2262B8FF3B97A">
    <w:name w:val="CF51DD71B7534A929BA2262B8FF3B97A"/>
    <w:rsid w:val="00503F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64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Annu Shrestha</cp:lastModifiedBy>
  <cp:revision>22</cp:revision>
  <cp:lastPrinted>2021-07-16T06:40:00Z</cp:lastPrinted>
  <dcterms:created xsi:type="dcterms:W3CDTF">2021-01-06T06:11:00Z</dcterms:created>
  <dcterms:modified xsi:type="dcterms:W3CDTF">2021-08-02T17:42:00Z</dcterms:modified>
  <cp:category/>
</cp:coreProperties>
</file>